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BFA8B" w14:textId="0C525DC9" w:rsidR="00A751F6" w:rsidRPr="00B974A8" w:rsidRDefault="00487B06" w:rsidP="00C275DF">
      <w:pPr>
        <w:pStyle w:val="Title"/>
        <w:spacing w:after="0"/>
        <w:rPr>
          <w:rFonts w:ascii="Times New Roman" w:hAnsi="Times New Roman" w:cs="Times New Roman"/>
          <w:b/>
          <w:bCs/>
          <w:sz w:val="48"/>
          <w:szCs w:val="40"/>
        </w:rPr>
      </w:pPr>
      <w:r w:rsidRPr="00386362">
        <w:rPr>
          <w:rFonts w:ascii="Times New Roman" w:hAnsi="Times New Roman" w:cs="Times New Roman"/>
          <w:b/>
          <w:bCs/>
          <w:noProof/>
          <w:lang w:eastAsia="ja-JP"/>
        </w:rPr>
        <mc:AlternateContent>
          <mc:Choice Requires="wpg">
            <w:drawing>
              <wp:anchor distT="0" distB="0" distL="182880" distR="182880" simplePos="0" relativeHeight="251676672" behindDoc="0" locked="0" layoutInCell="1" allowOverlap="1" wp14:anchorId="574C75AB" wp14:editId="77083BF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2371725" cy="10057130"/>
                <wp:effectExtent l="0" t="0" r="9525" b="1270"/>
                <wp:wrapSquare wrapText="bothSides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10057544"/>
                          <a:chOff x="0" y="0"/>
                          <a:chExt cx="2048511" cy="9121269"/>
                        </a:xfrm>
                      </wpg:grpSpPr>
                      <wps:wsp>
                        <wps:cNvPr id="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48511" cy="629793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6108176"/>
                            <a:ext cx="2048511" cy="3013093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2353"/>
                            <a:ext cx="1934068" cy="5905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715176" w14:textId="3B4B0DC5" w:rsidR="00090287" w:rsidRPr="00586541" w:rsidRDefault="00090287" w:rsidP="00986009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586541">
                                <w:rPr>
                                  <w:rFonts w:ascii="Segoe UI Emoji" w:hAnsi="Segoe UI Emoji" w:cs="Segoe UI Emoji"/>
                                  <w:color w:val="FFFFFF" w:themeColor="background1"/>
                                  <w:sz w:val="20"/>
                                  <w:szCs w:val="20"/>
                                </w:rPr>
                                <w:t>📍</w:t>
                              </w:r>
                              <w:r w:rsidRPr="00586541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Ashanti Close, </w:t>
                              </w:r>
                              <w:proofErr w:type="spellStart"/>
                              <w:r w:rsidRPr="00586541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Apapa</w:t>
                              </w:r>
                              <w:proofErr w:type="spellEnd"/>
                              <w:r w:rsidRPr="00586541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6F6667" w:rsidRPr="00586541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586541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agos</w:t>
                              </w:r>
                            </w:p>
                            <w:p w14:paraId="554EFF4C" w14:textId="77777777" w:rsidR="00090287" w:rsidRPr="00586541" w:rsidRDefault="00090287" w:rsidP="00986009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586541">
                                <w:rPr>
                                  <w:rFonts w:ascii="Segoe UI Emoji" w:hAnsi="Segoe UI Emoji" w:cs="Segoe UI Emoji"/>
                                  <w:color w:val="FFFFFF" w:themeColor="background1"/>
                                  <w:sz w:val="20"/>
                                  <w:szCs w:val="20"/>
                                </w:rPr>
                                <w:t>📞</w:t>
                              </w:r>
                              <w:r w:rsidRPr="00586541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+234 904 974 6634</w:t>
                              </w:r>
                            </w:p>
                            <w:p w14:paraId="52A4E1DF" w14:textId="77777777" w:rsidR="00090287" w:rsidRPr="00586541" w:rsidRDefault="00090287" w:rsidP="00986009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586541">
                                <w:rPr>
                                  <w:rFonts w:ascii="Segoe UI Emoji" w:hAnsi="Segoe UI Emoji" w:cs="Segoe UI Emoji"/>
                                  <w:color w:val="FFFFFF" w:themeColor="background1"/>
                                  <w:sz w:val="20"/>
                                  <w:szCs w:val="20"/>
                                </w:rPr>
                                <w:t>📧</w:t>
                              </w:r>
                              <w:r w:rsidRPr="00586541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bebatsojoshua246@gmail.com</w:t>
                              </w:r>
                            </w:p>
                            <w:p w14:paraId="06E26E9E" w14:textId="06C0C561" w:rsidR="00DE5674" w:rsidRDefault="00DE5674" w:rsidP="00986009">
                              <w:pPr>
                                <w:spacing w:after="0" w:line="240" w:lineRule="auto"/>
                                <w:rPr>
                                  <w:rFonts w:ascii="Segoe UI Emoji" w:hAnsi="Segoe UI Emoji" w:cs="Segoe UI Emoji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586541">
                                <w:rPr>
                                  <w:rFonts w:ascii="Segoe UI Emoji" w:hAnsi="Segoe UI Emoji" w:cs="Segoe UI Emoji"/>
                                  <w:color w:val="FFFFFF" w:themeColor="background1"/>
                                  <w:sz w:val="20"/>
                                  <w:szCs w:val="20"/>
                                </w:rPr>
                                <w:t>🔗</w:t>
                              </w:r>
                              <w:r>
                                <w:rPr>
                                  <w:rFonts w:ascii="Segoe UI Emoji" w:hAnsi="Segoe UI Emoji" w:cs="Segoe UI Emoji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portfolio</w:t>
                              </w:r>
                            </w:p>
                            <w:p w14:paraId="6981E013" w14:textId="6B35B80B" w:rsidR="009777AD" w:rsidRPr="00586541" w:rsidRDefault="00090287" w:rsidP="00986009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586541">
                                <w:rPr>
                                  <w:rFonts w:ascii="Segoe UI Emoji" w:hAnsi="Segoe UI Emoji" w:cs="Segoe UI Emoji"/>
                                  <w:color w:val="FFFFFF" w:themeColor="background1"/>
                                  <w:sz w:val="20"/>
                                  <w:szCs w:val="20"/>
                                </w:rPr>
                                <w:t>🔗</w:t>
                              </w:r>
                              <w:r w:rsidR="009777AD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</w:t>
                              </w:r>
                              <w:r w:rsidRPr="00586541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linkedin.</w:t>
                              </w:r>
                              <w:r w:rsidR="009777AD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com/bigjoe</w:t>
                              </w:r>
                            </w:p>
                            <w:p w14:paraId="620A3D44" w14:textId="19789822" w:rsidR="00A751F6" w:rsidRPr="00586541" w:rsidRDefault="00090287" w:rsidP="00986009">
                              <w:pPr>
                                <w:pStyle w:val="Subtitle"/>
                                <w:spacing w:line="240" w:lineRule="auto"/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586541">
                                <w:rPr>
                                  <w:rFonts w:ascii="Segoe UI Emoji" w:hAnsi="Segoe UI Emoji" w:cs="Segoe UI Emoji"/>
                                  <w:color w:val="FFFFFF" w:themeColor="background1"/>
                                  <w:sz w:val="20"/>
                                  <w:szCs w:val="20"/>
                                </w:rPr>
                                <w:t>🔗</w:t>
                              </w:r>
                              <w:r w:rsidR="00856573"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hyperlink r:id="rId7" w:history="1">
                                <w:r w:rsidR="00856573" w:rsidRPr="003736E9">
                                  <w:rPr>
                                    <w:rStyle w:val="Hyperlink"/>
                                    <w:rFonts w:asciiTheme="minorHAnsi" w:hAnsiTheme="minorHAnsi" w:cstheme="minorHAnsi"/>
                                    <w:sz w:val="20"/>
                                    <w:szCs w:val="20"/>
                                  </w:rPr>
                                  <w:t>https://github.com/Big-Joe01</w:t>
                                </w:r>
                              </w:hyperlink>
                            </w:p>
                            <w:p w14:paraId="5A5B4E72" w14:textId="6558A654" w:rsidR="00986009" w:rsidRPr="00586541" w:rsidRDefault="00986009" w:rsidP="00986009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</w:rPr>
                              </w:pPr>
                              <w:r w:rsidRPr="004F6D9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Projects</w:t>
                              </w:r>
                              <w:r w:rsidRPr="00586541">
                                <w:rPr>
                                  <w:color w:val="FFFFFF" w:themeColor="background1"/>
                                </w:rPr>
                                <w:t>:</w:t>
                              </w:r>
                            </w:p>
                            <w:p w14:paraId="132EF56C" w14:textId="458319DE" w:rsidR="00986009" w:rsidRPr="00586541" w:rsidRDefault="00DE5674" w:rsidP="00986009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  <w:t>KeepUP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986009" w:rsidRPr="0058654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  <w:t>|</w:t>
                              </w:r>
                            </w:p>
                            <w:p w14:paraId="583F5AAB" w14:textId="64961F6C" w:rsidR="00DE5674" w:rsidRDefault="00986009" w:rsidP="00DE5674">
                              <w:pPr>
                                <w:pStyle w:val="ListParagraph"/>
                                <w:numPr>
                                  <w:ilvl w:val="1"/>
                                  <w:numId w:val="3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58654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  <w:t>A full-stack task management application.</w:t>
                              </w:r>
                            </w:p>
                            <w:p w14:paraId="6E406CAA" w14:textId="77777777" w:rsidR="00DE5674" w:rsidRPr="00586541" w:rsidRDefault="00DE5674" w:rsidP="00DE5674">
                              <w:pPr>
                                <w:pStyle w:val="ListParagraph"/>
                                <w:spacing w:after="0" w:line="240" w:lineRule="auto"/>
                                <w:ind w:left="786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  <w:p w14:paraId="3BF2DC89" w14:textId="27B45912" w:rsidR="00586541" w:rsidRPr="00586541" w:rsidRDefault="00DE5674" w:rsidP="00586541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  <w:t>Mebinna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  <w:t xml:space="preserve"> Health Hub</w:t>
                              </w:r>
                              <w:r w:rsidR="00586541" w:rsidRPr="0058654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|</w:t>
                              </w:r>
                            </w:p>
                            <w:p w14:paraId="6F033BFF" w14:textId="560880BA" w:rsidR="00586541" w:rsidRPr="00586541" w:rsidRDefault="00DE5674" w:rsidP="00586541">
                              <w:pPr>
                                <w:pStyle w:val="ListParagraph"/>
                                <w:numPr>
                                  <w:ilvl w:val="1"/>
                                  <w:numId w:val="3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  <w:t>Website</w:t>
                              </w:r>
                              <w:r w:rsidR="00586541" w:rsidRPr="0058654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6CDE3C1E" w14:textId="0E91D3AF" w:rsidR="008377CD" w:rsidRPr="00586541" w:rsidRDefault="00586541" w:rsidP="00986009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58654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  <w:t>Includes comprehensive error handling, data validation, and pagination.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4C75AB" id="Group 14" o:spid="_x0000_s1026" style="position:absolute;margin-left:135.55pt;margin-top:0;width:186.75pt;height:791.9pt;z-index:251676672;mso-wrap-distance-left:14.4pt;mso-wrap-distance-right:14.4pt;mso-position-horizontal:right;mso-position-horizontal-relative:page;mso-position-vertical:top;mso-position-vertical-relative:page;mso-width-relative:margin;mso-height-relative:margin" coordsize="20485,91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">
                <v:rect id="Rectangle 17" o:spid="_x0000_s1027" style="position:absolute;width:20485;height:62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" fillcolor="black [3213]" stroked="f"/>
                <v:rect id="Rectangle 18" o:spid="_x0000_s1028" style="position:absolute;top:61081;width:20485;height:30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" fillcolor="#d1282e [3215]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top:3923;width:19340;height:59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" filled="f" fillcolor="white [3212]" stroked="f">
                  <v:textbox>
                    <w:txbxContent>
                      <w:p w14:paraId="4B715176" w14:textId="3B4B0DC5" w:rsidR="00090287" w:rsidRPr="00586541" w:rsidRDefault="00090287" w:rsidP="00986009">
                        <w:pPr>
                          <w:spacing w:after="0" w:line="240" w:lineRule="auto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586541">
                          <w:rPr>
                            <w:rFonts w:ascii="Segoe UI Emoji" w:hAnsi="Segoe UI Emoji" w:cs="Segoe UI Emoji"/>
                            <w:color w:val="FFFFFF" w:themeColor="background1"/>
                            <w:sz w:val="20"/>
                            <w:szCs w:val="20"/>
                          </w:rPr>
                          <w:t>📍</w:t>
                        </w:r>
                        <w:r w:rsidRPr="00586541">
                          <w:rPr>
                            <w:color w:val="FFFFFF" w:themeColor="background1"/>
                            <w:sz w:val="20"/>
                            <w:szCs w:val="20"/>
                          </w:rPr>
                          <w:t xml:space="preserve"> Ashanti Close, </w:t>
                        </w:r>
                        <w:proofErr w:type="spellStart"/>
                        <w:r w:rsidRPr="00586541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Apapa</w:t>
                        </w:r>
                        <w:proofErr w:type="spellEnd"/>
                        <w:r w:rsidRPr="00586541">
                          <w:rPr>
                            <w:color w:val="FFFFFF" w:themeColor="background1"/>
                            <w:sz w:val="20"/>
                            <w:szCs w:val="20"/>
                          </w:rPr>
                          <w:t xml:space="preserve">, </w:t>
                        </w:r>
                        <w:r w:rsidR="006F6667" w:rsidRPr="00586541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L</w:t>
                        </w:r>
                        <w:r w:rsidRPr="00586541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agos</w:t>
                        </w:r>
                      </w:p>
                      <w:p w14:paraId="554EFF4C" w14:textId="77777777" w:rsidR="00090287" w:rsidRPr="00586541" w:rsidRDefault="00090287" w:rsidP="00986009">
                        <w:pPr>
                          <w:spacing w:after="0" w:line="240" w:lineRule="auto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586541">
                          <w:rPr>
                            <w:rFonts w:ascii="Segoe UI Emoji" w:hAnsi="Segoe UI Emoji" w:cs="Segoe UI Emoji"/>
                            <w:color w:val="FFFFFF" w:themeColor="background1"/>
                            <w:sz w:val="20"/>
                            <w:szCs w:val="20"/>
                          </w:rPr>
                          <w:t>📞</w:t>
                        </w:r>
                        <w:r w:rsidRPr="00586541">
                          <w:rPr>
                            <w:color w:val="FFFFFF" w:themeColor="background1"/>
                            <w:sz w:val="20"/>
                            <w:szCs w:val="20"/>
                          </w:rPr>
                          <w:t xml:space="preserve"> +234 904 974 6634</w:t>
                        </w:r>
                      </w:p>
                      <w:p w14:paraId="52A4E1DF" w14:textId="77777777" w:rsidR="00090287" w:rsidRPr="00586541" w:rsidRDefault="00090287" w:rsidP="00986009">
                        <w:pPr>
                          <w:spacing w:after="0" w:line="240" w:lineRule="auto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586541">
                          <w:rPr>
                            <w:rFonts w:ascii="Segoe UI Emoji" w:hAnsi="Segoe UI Emoji" w:cs="Segoe UI Emoji"/>
                            <w:color w:val="FFFFFF" w:themeColor="background1"/>
                            <w:sz w:val="20"/>
                            <w:szCs w:val="20"/>
                          </w:rPr>
                          <w:t>📧</w:t>
                        </w:r>
                        <w:r w:rsidRPr="00586541">
                          <w:rPr>
                            <w:color w:val="FFFFFF" w:themeColor="background1"/>
                            <w:sz w:val="20"/>
                            <w:szCs w:val="20"/>
                          </w:rPr>
                          <w:t xml:space="preserve"> bebatsojoshua246@gmail.com</w:t>
                        </w:r>
                      </w:p>
                      <w:p w14:paraId="06E26E9E" w14:textId="06C0C561" w:rsidR="00DE5674" w:rsidRDefault="00DE5674" w:rsidP="00986009">
                        <w:pPr>
                          <w:spacing w:after="0" w:line="240" w:lineRule="auto"/>
                          <w:rPr>
                            <w:rFonts w:ascii="Segoe UI Emoji" w:hAnsi="Segoe UI Emoji" w:cs="Segoe UI Emoji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586541">
                          <w:rPr>
                            <w:rFonts w:ascii="Segoe UI Emoji" w:hAnsi="Segoe UI Emoji" w:cs="Segoe UI Emoji"/>
                            <w:color w:val="FFFFFF" w:themeColor="background1"/>
                            <w:sz w:val="20"/>
                            <w:szCs w:val="20"/>
                          </w:rPr>
                          <w:t>🔗</w:t>
                        </w:r>
                        <w:r>
                          <w:rPr>
                            <w:rFonts w:ascii="Segoe UI Emoji" w:hAnsi="Segoe UI Emoji" w:cs="Segoe UI Emoji"/>
                            <w:color w:val="FFFFFF" w:themeColor="background1"/>
                            <w:sz w:val="20"/>
                            <w:szCs w:val="20"/>
                          </w:rPr>
                          <w:t xml:space="preserve"> portfolio</w:t>
                        </w:r>
                      </w:p>
                      <w:p w14:paraId="6981E013" w14:textId="6B35B80B" w:rsidR="009777AD" w:rsidRPr="00586541" w:rsidRDefault="00090287" w:rsidP="00986009">
                        <w:pPr>
                          <w:spacing w:after="0" w:line="240" w:lineRule="auto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586541">
                          <w:rPr>
                            <w:rFonts w:ascii="Segoe UI Emoji" w:hAnsi="Segoe UI Emoji" w:cs="Segoe UI Emoji"/>
                            <w:color w:val="FFFFFF" w:themeColor="background1"/>
                            <w:sz w:val="20"/>
                            <w:szCs w:val="20"/>
                          </w:rPr>
                          <w:t>🔗</w:t>
                        </w:r>
                        <w:r w:rsidR="009777AD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https://</w:t>
                        </w:r>
                        <w:r w:rsidRPr="00586541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linkedin.</w:t>
                        </w:r>
                        <w:r w:rsidR="009777AD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com/bigjoe</w:t>
                        </w:r>
                      </w:p>
                      <w:p w14:paraId="620A3D44" w14:textId="19789822" w:rsidR="00A751F6" w:rsidRPr="00586541" w:rsidRDefault="00090287" w:rsidP="00986009">
                        <w:pPr>
                          <w:pStyle w:val="Subtitle"/>
                          <w:spacing w:line="240" w:lineRule="auto"/>
                          <w:rPr>
                            <w:rFonts w:asciiTheme="minorHAnsi" w:hAnsiTheme="minorHAnsi" w:cstheme="minorHAnsi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586541">
                          <w:rPr>
                            <w:rFonts w:ascii="Segoe UI Emoji" w:hAnsi="Segoe UI Emoji" w:cs="Segoe UI Emoji"/>
                            <w:color w:val="FFFFFF" w:themeColor="background1"/>
                            <w:sz w:val="20"/>
                            <w:szCs w:val="20"/>
                          </w:rPr>
                          <w:t>🔗</w:t>
                        </w:r>
                        <w:r w:rsidR="00856573">
                          <w:rPr>
                            <w:rFonts w:asciiTheme="minorHAnsi" w:hAnsiTheme="minorHAnsi" w:cstheme="minorHAnsi"/>
                            <w:color w:val="FFFFFF" w:themeColor="background1"/>
                            <w:sz w:val="20"/>
                            <w:szCs w:val="20"/>
                          </w:rPr>
                          <w:t xml:space="preserve"> </w:t>
                        </w:r>
                        <w:hyperlink r:id="rId8" w:history="1">
                          <w:r w:rsidR="00856573" w:rsidRPr="003736E9">
                            <w:rPr>
                              <w:rStyle w:val="Hyperlink"/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https://github.com/Big-Joe01</w:t>
                          </w:r>
                        </w:hyperlink>
                      </w:p>
                      <w:p w14:paraId="5A5B4E72" w14:textId="6558A654" w:rsidR="00986009" w:rsidRPr="00586541" w:rsidRDefault="00986009" w:rsidP="00986009">
                        <w:pPr>
                          <w:spacing w:after="0" w:line="240" w:lineRule="auto"/>
                          <w:rPr>
                            <w:color w:val="FFFFFF" w:themeColor="background1"/>
                          </w:rPr>
                        </w:pPr>
                        <w:r w:rsidRPr="004F6D9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Projects</w:t>
                        </w:r>
                        <w:r w:rsidRPr="00586541">
                          <w:rPr>
                            <w:color w:val="FFFFFF" w:themeColor="background1"/>
                          </w:rPr>
                          <w:t>:</w:t>
                        </w:r>
                      </w:p>
                      <w:p w14:paraId="132EF56C" w14:textId="458319DE" w:rsidR="00986009" w:rsidRPr="00586541" w:rsidRDefault="00DE5674" w:rsidP="00986009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</w:rPr>
                          <w:t>KeepUP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</w:rPr>
                          <w:t xml:space="preserve"> </w:t>
                        </w:r>
                        <w:r w:rsidR="00986009" w:rsidRPr="00586541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  <w:t>|</w:t>
                        </w:r>
                      </w:p>
                      <w:p w14:paraId="583F5AAB" w14:textId="64961F6C" w:rsidR="00DE5674" w:rsidRDefault="00986009" w:rsidP="00DE5674">
                        <w:pPr>
                          <w:pStyle w:val="ListParagraph"/>
                          <w:numPr>
                            <w:ilvl w:val="1"/>
                            <w:numId w:val="3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586541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  <w:t>A full-stack task management application.</w:t>
                        </w:r>
                      </w:p>
                      <w:p w14:paraId="6E406CAA" w14:textId="77777777" w:rsidR="00DE5674" w:rsidRPr="00586541" w:rsidRDefault="00DE5674" w:rsidP="00DE5674">
                        <w:pPr>
                          <w:pStyle w:val="ListParagraph"/>
                          <w:spacing w:after="0" w:line="240" w:lineRule="auto"/>
                          <w:ind w:left="786"/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  <w:p w14:paraId="3BF2DC89" w14:textId="27B45912" w:rsidR="00586541" w:rsidRPr="00586541" w:rsidRDefault="00DE5674" w:rsidP="00586541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</w:rPr>
                          <w:t>Mebinna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</w:rPr>
                          <w:t xml:space="preserve"> Health Hub</w:t>
                        </w:r>
                        <w:r w:rsidR="00586541" w:rsidRPr="00586541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  <w:t xml:space="preserve"> |</w:t>
                        </w:r>
                      </w:p>
                      <w:p w14:paraId="6F033BFF" w14:textId="560880BA" w:rsidR="00586541" w:rsidRPr="00586541" w:rsidRDefault="00DE5674" w:rsidP="00586541">
                        <w:pPr>
                          <w:pStyle w:val="ListParagraph"/>
                          <w:numPr>
                            <w:ilvl w:val="1"/>
                            <w:numId w:val="3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  <w:t>Website</w:t>
                        </w:r>
                        <w:r w:rsidR="00586541" w:rsidRPr="00586541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  <w:t>.</w:t>
                        </w:r>
                      </w:p>
                      <w:p w14:paraId="6CDE3C1E" w14:textId="0E91D3AF" w:rsidR="008377CD" w:rsidRPr="00586541" w:rsidRDefault="00586541" w:rsidP="00986009">
                        <w:pPr>
                          <w:spacing w:line="240" w:lineRule="auto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586541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</w:rPr>
                          <w:t>Includes comprehensive error handling, data validation, and pagination.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sdt>
        <w:sdtPr>
          <w:rPr>
            <w:rFonts w:ascii="Times New Roman" w:hAnsi="Times New Roman" w:cs="Times New Roman"/>
            <w:b/>
            <w:bCs/>
            <w:sz w:val="48"/>
            <w:szCs w:val="40"/>
          </w:rPr>
          <w:id w:val="633372245"/>
          <w:placeholder>
            <w:docPart w:val="D441C94FDFE74533A843BDE9F289B4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D4077D" w:rsidRPr="00B974A8">
            <w:rPr>
              <w:rFonts w:ascii="Times New Roman" w:hAnsi="Times New Roman" w:cs="Times New Roman"/>
              <w:b/>
              <w:bCs/>
              <w:sz w:val="48"/>
              <w:szCs w:val="40"/>
            </w:rPr>
            <w:t>bebatso terungwa joshua</w:t>
          </w:r>
        </w:sdtContent>
      </w:sdt>
    </w:p>
    <w:p w14:paraId="300BAD55" w14:textId="63B405E0" w:rsidR="00090287" w:rsidRPr="00386362" w:rsidRDefault="00E63682" w:rsidP="00C275DF">
      <w:pPr>
        <w:pStyle w:val="Subtitle"/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1161806749"/>
          <w:placeholder>
            <w:docPart w:val="5F77DE53F0EA4E66B20EF0889FA366D5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EndPr/>
        <w:sdtContent>
          <w:r w:rsidR="00F37954">
            <w:rPr>
              <w:rFonts w:ascii="Times New Roman" w:hAnsi="Times New Roman" w:cs="Times New Roman"/>
              <w:b/>
              <w:bCs/>
              <w:sz w:val="18"/>
              <w:szCs w:val="18"/>
            </w:rPr>
            <w:t>Fullstack developer || office specialist || designer || tutor</w:t>
          </w:r>
        </w:sdtContent>
      </w:sdt>
    </w:p>
    <w:p w14:paraId="2B67CE56" w14:textId="1A426917" w:rsidR="00090287" w:rsidRPr="00386362" w:rsidRDefault="00090287" w:rsidP="00C275D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86362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  <w:r w:rsidRPr="00386362">
        <w:rPr>
          <w:rFonts w:ascii="Times New Roman" w:hAnsi="Times New Roman" w:cs="Times New Roman"/>
          <w:b/>
          <w:bCs/>
        </w:rPr>
        <w:t>:</w:t>
      </w:r>
    </w:p>
    <w:p w14:paraId="2F62CB32" w14:textId="414C4EF2" w:rsidR="00D65A29" w:rsidRDefault="00090287" w:rsidP="00D65A29">
      <w:pPr>
        <w:spacing w:after="0" w:line="240" w:lineRule="auto"/>
        <w:rPr>
          <w:rFonts w:ascii="Times New Roman" w:hAnsi="Times New Roman" w:cs="Times New Roman"/>
        </w:rPr>
      </w:pPr>
      <w:r w:rsidRPr="00386362">
        <w:rPr>
          <w:rFonts w:ascii="Times New Roman" w:hAnsi="Times New Roman" w:cs="Times New Roman"/>
        </w:rPr>
        <w:t>A results-driven and passionate Full-Stack Developer with over 10 years of experience in the professional use of Microsoft Office Package and designing, and developing, and implementing robust web applications.</w:t>
      </w:r>
    </w:p>
    <w:p w14:paraId="2B626898" w14:textId="1604F966" w:rsidR="00090287" w:rsidRPr="00386362" w:rsidRDefault="00090287" w:rsidP="00BF7272">
      <w:pPr>
        <w:spacing w:line="240" w:lineRule="auto"/>
        <w:rPr>
          <w:rFonts w:ascii="Times New Roman" w:hAnsi="Times New Roman" w:cs="Times New Roman"/>
        </w:rPr>
      </w:pPr>
      <w:r w:rsidRPr="00386362">
        <w:rPr>
          <w:rFonts w:ascii="Times New Roman" w:hAnsi="Times New Roman" w:cs="Times New Roman"/>
        </w:rPr>
        <w:t>Proficient in both front-end and back-end technologies</w:t>
      </w:r>
      <w:r w:rsidR="00D65A29">
        <w:rPr>
          <w:rFonts w:ascii="Times New Roman" w:hAnsi="Times New Roman" w:cs="Times New Roman"/>
        </w:rPr>
        <w:t xml:space="preserve">. </w:t>
      </w:r>
      <w:r w:rsidRPr="00386362">
        <w:rPr>
          <w:rFonts w:ascii="Times New Roman" w:hAnsi="Times New Roman" w:cs="Times New Roman"/>
        </w:rPr>
        <w:t>Adept at collaborating in agile teams to deliver high-quality software solutions that enhance user experience and meet business objectives. Seeking to leverage technical skills and problem-solving abilities in a challenging developer role</w:t>
      </w:r>
      <w:r w:rsidR="00F506BC">
        <w:rPr>
          <w:rFonts w:ascii="Times New Roman" w:hAnsi="Times New Roman" w:cs="Times New Roman"/>
        </w:rPr>
        <w:t xml:space="preserve"> and has passion for impacting knowledge into others</w:t>
      </w:r>
      <w:r w:rsidRPr="00386362">
        <w:rPr>
          <w:rFonts w:ascii="Times New Roman" w:hAnsi="Times New Roman" w:cs="Times New Roman"/>
        </w:rPr>
        <w:t>.</w:t>
      </w:r>
    </w:p>
    <w:p w14:paraId="7953471D" w14:textId="5478F037" w:rsidR="00090287" w:rsidRPr="006F6667" w:rsidRDefault="00090287" w:rsidP="00C275D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F6667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  <w:r w:rsidR="006F6667">
        <w:rPr>
          <w:rFonts w:ascii="Times New Roman" w:hAnsi="Times New Roman" w:cs="Times New Roman"/>
          <w:b/>
          <w:bCs/>
        </w:rPr>
        <w:t>:</w:t>
      </w:r>
    </w:p>
    <w:p w14:paraId="0735E56A" w14:textId="3078FBAF" w:rsidR="006F6667" w:rsidRDefault="00090287" w:rsidP="00C275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C4760">
        <w:rPr>
          <w:rFonts w:ascii="Times New Roman" w:hAnsi="Times New Roman" w:cs="Times New Roman"/>
          <w:b/>
          <w:bCs/>
        </w:rPr>
        <w:t>Languages</w:t>
      </w:r>
      <w:r w:rsidRPr="006F6667">
        <w:rPr>
          <w:rFonts w:ascii="Times New Roman" w:hAnsi="Times New Roman" w:cs="Times New Roman"/>
        </w:rPr>
        <w:t>: JavaScript, TypeScript, Python, HTML5, CSS3, SQL</w:t>
      </w:r>
    </w:p>
    <w:p w14:paraId="002CDB90" w14:textId="58253F55" w:rsidR="006F6667" w:rsidRDefault="00090287" w:rsidP="00C275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C4760">
        <w:rPr>
          <w:rFonts w:ascii="Times New Roman" w:hAnsi="Times New Roman" w:cs="Times New Roman"/>
          <w:b/>
          <w:bCs/>
        </w:rPr>
        <w:t>Frontend</w:t>
      </w:r>
      <w:r w:rsidR="004F6145">
        <w:rPr>
          <w:rFonts w:ascii="Times New Roman" w:hAnsi="Times New Roman" w:cs="Times New Roman"/>
          <w:b/>
          <w:bCs/>
        </w:rPr>
        <w:t xml:space="preserve"> </w:t>
      </w:r>
      <w:r w:rsidR="00556DBD">
        <w:rPr>
          <w:rFonts w:ascii="Times New Roman" w:hAnsi="Times New Roman" w:cs="Times New Roman"/>
          <w:b/>
          <w:bCs/>
        </w:rPr>
        <w:t>(</w:t>
      </w:r>
      <w:r w:rsidR="00556DBD" w:rsidRPr="00556DBD">
        <w:rPr>
          <w:rFonts w:ascii="Times New Roman" w:hAnsi="Times New Roman" w:cs="Times New Roman"/>
          <w:b/>
          <w:bCs/>
          <w:i/>
          <w:iCs/>
        </w:rPr>
        <w:t>Still Learning</w:t>
      </w:r>
      <w:r w:rsidR="00556DBD">
        <w:rPr>
          <w:rFonts w:ascii="Times New Roman" w:hAnsi="Times New Roman" w:cs="Times New Roman"/>
          <w:b/>
          <w:bCs/>
        </w:rPr>
        <w:t>)</w:t>
      </w:r>
      <w:r w:rsidRPr="006F6667">
        <w:rPr>
          <w:rFonts w:ascii="Times New Roman" w:hAnsi="Times New Roman" w:cs="Times New Roman"/>
        </w:rPr>
        <w:t>: React, Next.js, Redux, Vue.js, Angular, Bootstrap, Tailwind CSS</w:t>
      </w:r>
    </w:p>
    <w:p w14:paraId="08DB5477" w14:textId="398A17CA" w:rsidR="006F6667" w:rsidRDefault="00090287" w:rsidP="00C275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C4760">
        <w:rPr>
          <w:rFonts w:ascii="Times New Roman" w:hAnsi="Times New Roman" w:cs="Times New Roman"/>
          <w:b/>
          <w:bCs/>
        </w:rPr>
        <w:t>Backend</w:t>
      </w:r>
      <w:r w:rsidRPr="006F6667">
        <w:rPr>
          <w:rFonts w:ascii="Times New Roman" w:hAnsi="Times New Roman" w:cs="Times New Roman"/>
        </w:rPr>
        <w:t xml:space="preserve">: </w:t>
      </w:r>
      <w:r w:rsidR="00556DBD">
        <w:rPr>
          <w:rFonts w:ascii="Times New Roman" w:hAnsi="Times New Roman" w:cs="Times New Roman"/>
        </w:rPr>
        <w:t xml:space="preserve">Java, </w:t>
      </w:r>
      <w:r w:rsidRPr="006F6667">
        <w:rPr>
          <w:rFonts w:ascii="Times New Roman" w:hAnsi="Times New Roman" w:cs="Times New Roman"/>
        </w:rPr>
        <w:t xml:space="preserve">Node.js, Express.js, Django, Flask, RESTful APIs, </w:t>
      </w:r>
      <w:proofErr w:type="spellStart"/>
      <w:r w:rsidRPr="00556DBD">
        <w:rPr>
          <w:rFonts w:ascii="Times New Roman" w:hAnsi="Times New Roman" w:cs="Times New Roman"/>
          <w:strike/>
        </w:rPr>
        <w:t>GraphQL</w:t>
      </w:r>
      <w:proofErr w:type="spellEnd"/>
    </w:p>
    <w:p w14:paraId="4CA66CAF" w14:textId="6256F1C2" w:rsidR="006F6667" w:rsidRDefault="00090287" w:rsidP="00C275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C4760">
        <w:rPr>
          <w:rFonts w:ascii="Times New Roman" w:hAnsi="Times New Roman" w:cs="Times New Roman"/>
          <w:b/>
          <w:bCs/>
        </w:rPr>
        <w:t>Databases</w:t>
      </w:r>
      <w:r w:rsidRPr="006F6667">
        <w:rPr>
          <w:rFonts w:ascii="Times New Roman" w:hAnsi="Times New Roman" w:cs="Times New Roman"/>
        </w:rPr>
        <w:t xml:space="preserve">: MongoDB, MySQL, </w:t>
      </w:r>
      <w:r w:rsidRPr="00556DBD">
        <w:rPr>
          <w:rFonts w:ascii="Times New Roman" w:hAnsi="Times New Roman" w:cs="Times New Roman"/>
          <w:strike/>
        </w:rPr>
        <w:t>Firebase</w:t>
      </w:r>
    </w:p>
    <w:p w14:paraId="1E67F392" w14:textId="27FB8EA0" w:rsidR="006F6667" w:rsidRDefault="00090287" w:rsidP="00C275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C4760">
        <w:rPr>
          <w:rFonts w:ascii="Times New Roman" w:hAnsi="Times New Roman" w:cs="Times New Roman"/>
          <w:b/>
          <w:bCs/>
        </w:rPr>
        <w:t>Tools &amp; DevOps</w:t>
      </w:r>
      <w:r w:rsidR="004F6145">
        <w:rPr>
          <w:rFonts w:ascii="Times New Roman" w:hAnsi="Times New Roman" w:cs="Times New Roman"/>
          <w:b/>
          <w:bCs/>
        </w:rPr>
        <w:t xml:space="preserve"> </w:t>
      </w:r>
      <w:r w:rsidR="00556DBD">
        <w:rPr>
          <w:rFonts w:ascii="Times New Roman" w:hAnsi="Times New Roman" w:cs="Times New Roman"/>
          <w:b/>
          <w:bCs/>
        </w:rPr>
        <w:t>(</w:t>
      </w:r>
      <w:r w:rsidR="00556DBD" w:rsidRPr="00556DBD">
        <w:rPr>
          <w:rFonts w:ascii="Times New Roman" w:hAnsi="Times New Roman" w:cs="Times New Roman"/>
          <w:b/>
          <w:bCs/>
          <w:i/>
          <w:iCs/>
        </w:rPr>
        <w:t>Still Learning</w:t>
      </w:r>
      <w:r w:rsidR="00556DBD">
        <w:rPr>
          <w:rFonts w:ascii="Times New Roman" w:hAnsi="Times New Roman" w:cs="Times New Roman"/>
          <w:b/>
          <w:bCs/>
        </w:rPr>
        <w:t>)</w:t>
      </w:r>
      <w:r w:rsidRPr="00386362">
        <w:rPr>
          <w:rFonts w:ascii="Times New Roman" w:hAnsi="Times New Roman" w:cs="Times New Roman"/>
        </w:rPr>
        <w:t>: Git, GitHub, Docker, Webpack, Babel, Jest, CI/CD (e.g., GitHub Actions)</w:t>
      </w:r>
    </w:p>
    <w:p w14:paraId="146EFAD5" w14:textId="75807B50" w:rsidR="006F6667" w:rsidRDefault="00090287" w:rsidP="00C275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C4760">
        <w:rPr>
          <w:rFonts w:ascii="Times New Roman" w:hAnsi="Times New Roman" w:cs="Times New Roman"/>
          <w:b/>
          <w:bCs/>
        </w:rPr>
        <w:t>Cloud Platforms</w:t>
      </w:r>
      <w:r w:rsidRPr="00386362">
        <w:rPr>
          <w:rFonts w:ascii="Times New Roman" w:hAnsi="Times New Roman" w:cs="Times New Roman"/>
        </w:rPr>
        <w:t xml:space="preserve">: AWS (EC2, S3, Lambda), Heroku, </w:t>
      </w:r>
      <w:proofErr w:type="spellStart"/>
      <w:r w:rsidRPr="00386362">
        <w:rPr>
          <w:rFonts w:ascii="Times New Roman" w:hAnsi="Times New Roman" w:cs="Times New Roman"/>
        </w:rPr>
        <w:t>Vercel</w:t>
      </w:r>
      <w:proofErr w:type="spellEnd"/>
      <w:r w:rsidRPr="00386362">
        <w:rPr>
          <w:rFonts w:ascii="Times New Roman" w:hAnsi="Times New Roman" w:cs="Times New Roman"/>
        </w:rPr>
        <w:t>, Netlify</w:t>
      </w:r>
    </w:p>
    <w:p w14:paraId="558014E4" w14:textId="789B556E" w:rsidR="00090287" w:rsidRDefault="00090287" w:rsidP="00C275D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C4760">
        <w:rPr>
          <w:rFonts w:ascii="Times New Roman" w:hAnsi="Times New Roman" w:cs="Times New Roman"/>
          <w:b/>
          <w:bCs/>
        </w:rPr>
        <w:t>Concepts</w:t>
      </w:r>
      <w:r w:rsidR="004F6145">
        <w:rPr>
          <w:rFonts w:ascii="Times New Roman" w:hAnsi="Times New Roman" w:cs="Times New Roman"/>
          <w:b/>
          <w:bCs/>
        </w:rPr>
        <w:t xml:space="preserve"> </w:t>
      </w:r>
      <w:r w:rsidR="00556DBD">
        <w:rPr>
          <w:rFonts w:ascii="Times New Roman" w:hAnsi="Times New Roman" w:cs="Times New Roman"/>
          <w:b/>
          <w:bCs/>
        </w:rPr>
        <w:t>(</w:t>
      </w:r>
      <w:r w:rsidR="00556DBD" w:rsidRPr="00556DBD">
        <w:rPr>
          <w:rFonts w:ascii="Times New Roman" w:hAnsi="Times New Roman" w:cs="Times New Roman"/>
          <w:b/>
          <w:bCs/>
          <w:i/>
          <w:iCs/>
        </w:rPr>
        <w:t>Still Learning</w:t>
      </w:r>
      <w:r w:rsidR="00556DBD">
        <w:rPr>
          <w:rFonts w:ascii="Times New Roman" w:hAnsi="Times New Roman" w:cs="Times New Roman"/>
          <w:b/>
          <w:bCs/>
        </w:rPr>
        <w:t>)</w:t>
      </w:r>
      <w:r w:rsidRPr="00386362">
        <w:rPr>
          <w:rFonts w:ascii="Times New Roman" w:hAnsi="Times New Roman" w:cs="Times New Roman"/>
        </w:rPr>
        <w:t>: Agile/Scrum, MVC Architecture, OOP, Responsive Design, TDD/BDD</w:t>
      </w:r>
    </w:p>
    <w:p w14:paraId="4350CEE1" w14:textId="3D8074BB" w:rsidR="00556DBD" w:rsidRPr="00556DBD" w:rsidRDefault="00556DBD" w:rsidP="00556DBD">
      <w:pPr>
        <w:pStyle w:val="ListParagraph"/>
        <w:spacing w:line="240" w:lineRule="auto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556DBD">
        <w:rPr>
          <w:rFonts w:ascii="Times New Roman" w:hAnsi="Times New Roman" w:cs="Times New Roman"/>
          <w:i/>
          <w:iCs/>
          <w:sz w:val="20"/>
          <w:szCs w:val="20"/>
        </w:rPr>
        <w:t>My Technical Skill set are as listed above although I’m currently still in the learning process of some</w:t>
      </w:r>
    </w:p>
    <w:p w14:paraId="223FCF07" w14:textId="77777777" w:rsidR="000D7FFC" w:rsidRDefault="00090287" w:rsidP="000D7FFC">
      <w:pPr>
        <w:spacing w:after="0" w:line="240" w:lineRule="auto"/>
        <w:rPr>
          <w:rFonts w:ascii="Segoe UI" w:hAnsi="Segoe UI" w:cs="Segoe UI"/>
          <w:color w:val="F9FAFB"/>
          <w:shd w:val="clear" w:color="auto" w:fill="2C2C2E"/>
        </w:rPr>
      </w:pPr>
      <w:r w:rsidRPr="005213E4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  <w:r w:rsidR="005213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554537" w14:textId="4285CE15" w:rsidR="000D7FFC" w:rsidRPr="005213E4" w:rsidRDefault="000D7FFC" w:rsidP="000D7F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F9FAFB"/>
          <w:shd w:val="clear" w:color="auto" w:fill="2C2C2E"/>
        </w:rPr>
        <w:t xml:space="preserve"> </w:t>
      </w:r>
      <w:proofErr w:type="spellStart"/>
      <w:r>
        <w:rPr>
          <w:rFonts w:ascii="Segoe UI" w:hAnsi="Segoe UI" w:cs="Segoe UI"/>
          <w:color w:val="F9FAFB"/>
          <w:shd w:val="clear" w:color="auto" w:fill="2C2C2E"/>
        </w:rPr>
        <w:t>Jt</w:t>
      </w:r>
      <w:proofErr w:type="spellEnd"/>
      <w:r>
        <w:rPr>
          <w:rFonts w:ascii="Segoe UI" w:hAnsi="Segoe UI" w:cs="Segoe UI"/>
          <w:color w:val="F9FAFB"/>
          <w:shd w:val="clear" w:color="auto" w:fill="2C2C2E"/>
        </w:rPr>
        <w:t xml:space="preserve"> &amp; </w:t>
      </w:r>
      <w:proofErr w:type="spellStart"/>
      <w:r>
        <w:rPr>
          <w:rFonts w:ascii="Segoe UI" w:hAnsi="Segoe UI" w:cs="Segoe UI"/>
          <w:color w:val="F9FAFB"/>
          <w:shd w:val="clear" w:color="auto" w:fill="2C2C2E"/>
        </w:rPr>
        <w:t>Jt</w:t>
      </w:r>
      <w:proofErr w:type="spellEnd"/>
      <w:r>
        <w:rPr>
          <w:rFonts w:ascii="Segoe UI" w:hAnsi="Segoe UI" w:cs="Segoe UI"/>
          <w:color w:val="F9FAFB"/>
          <w:shd w:val="clear" w:color="auto" w:fill="2C2C2E"/>
        </w:rPr>
        <w:t xml:space="preserve"> Business Ventures, </w:t>
      </w:r>
      <w:proofErr w:type="spellStart"/>
      <w:r>
        <w:rPr>
          <w:rFonts w:ascii="Segoe UI" w:hAnsi="Segoe UI" w:cs="Segoe UI"/>
          <w:color w:val="F9FAFB"/>
          <w:shd w:val="clear" w:color="auto" w:fill="2C2C2E"/>
        </w:rPr>
        <w:t>Nuwalege</w:t>
      </w:r>
      <w:proofErr w:type="spellEnd"/>
      <w:r>
        <w:rPr>
          <w:rFonts w:ascii="Segoe UI" w:hAnsi="Segoe UI" w:cs="Segoe UI"/>
          <w:color w:val="F9FAFB"/>
          <w:shd w:val="clear" w:color="auto" w:fill="2C2C2E"/>
        </w:rPr>
        <w:t>, Abuja</w:t>
      </w:r>
    </w:p>
    <w:p w14:paraId="06D19417" w14:textId="63EFCA81" w:rsidR="000D7FFC" w:rsidRDefault="000D7FFC" w:rsidP="00C275D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Operator || Computer Instructor || Graphics Designer.</w:t>
      </w:r>
    </w:p>
    <w:p w14:paraId="3A3AAFBC" w14:textId="5D644298" w:rsidR="005213E4" w:rsidRDefault="00090287" w:rsidP="000F09F0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  <w:r w:rsidRPr="00334E9F">
        <w:rPr>
          <w:rFonts w:ascii="Times New Roman" w:hAnsi="Times New Roman" w:cs="Times New Roman"/>
          <w:b/>
          <w:bCs/>
        </w:rPr>
        <w:t>June 20</w:t>
      </w:r>
      <w:r w:rsidR="00BC0A3E">
        <w:rPr>
          <w:rFonts w:ascii="Times New Roman" w:hAnsi="Times New Roman" w:cs="Times New Roman"/>
          <w:b/>
          <w:bCs/>
        </w:rPr>
        <w:t>19</w:t>
      </w:r>
      <w:r w:rsidRPr="00334E9F">
        <w:rPr>
          <w:rFonts w:ascii="Times New Roman" w:hAnsi="Times New Roman" w:cs="Times New Roman"/>
          <w:b/>
          <w:bCs/>
        </w:rPr>
        <w:t xml:space="preserve"> – </w:t>
      </w:r>
      <w:r w:rsidR="00334E9F">
        <w:rPr>
          <w:rFonts w:ascii="Times New Roman" w:hAnsi="Times New Roman" w:cs="Times New Roman"/>
          <w:b/>
          <w:bCs/>
        </w:rPr>
        <w:t>2024</w:t>
      </w:r>
    </w:p>
    <w:p w14:paraId="053A5E9D" w14:textId="6C9776CE" w:rsidR="005213E4" w:rsidRDefault="00637BE7" w:rsidP="00C275DF">
      <w:pPr>
        <w:pStyle w:val="ListParagraph"/>
        <w:numPr>
          <w:ilvl w:val="1"/>
          <w:numId w:val="2"/>
        </w:numPr>
        <w:spacing w:after="0"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and managed simple websites for clients using HTML5, CSS3, JavaScript and WordPress</w:t>
      </w:r>
    </w:p>
    <w:p w14:paraId="5CE6F954" w14:textId="5BC0CB60" w:rsidR="005213E4" w:rsidRDefault="00637BE7" w:rsidP="00C275DF">
      <w:pPr>
        <w:pStyle w:val="ListParagraph"/>
        <w:numPr>
          <w:ilvl w:val="1"/>
          <w:numId w:val="2"/>
        </w:numPr>
        <w:spacing w:after="0"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the Company Logo, letter-heads, T-Shirts and other related graphics for both the organization and clients</w:t>
      </w:r>
    </w:p>
    <w:p w14:paraId="5DB5D5E0" w14:textId="5FBD8187" w:rsidR="005213E4" w:rsidRDefault="00487B06" w:rsidP="00C275DF">
      <w:pPr>
        <w:pStyle w:val="ListParagraph"/>
        <w:numPr>
          <w:ilvl w:val="1"/>
          <w:numId w:val="2"/>
        </w:numPr>
        <w:spacing w:after="0" w:line="240" w:lineRule="auto"/>
        <w:ind w:left="567" w:hanging="283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E978EF" wp14:editId="4EE7FE55">
                <wp:simplePos x="0" y="0"/>
                <wp:positionH relativeFrom="column">
                  <wp:posOffset>4932680</wp:posOffset>
                </wp:positionH>
                <wp:positionV relativeFrom="paragraph">
                  <wp:posOffset>321006</wp:posOffset>
                </wp:positionV>
                <wp:extent cx="2239010" cy="3101975"/>
                <wp:effectExtent l="0" t="0" r="0" b="3175"/>
                <wp:wrapNone/>
                <wp:docPr id="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9010" cy="310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26DE9" w14:textId="77777777" w:rsidR="00C379ED" w:rsidRPr="00C275DF" w:rsidRDefault="00C379ED" w:rsidP="00C379E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275D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Education</w:t>
                            </w:r>
                            <w:r w:rsidRPr="00C275DF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:</w:t>
                            </w:r>
                          </w:p>
                          <w:p w14:paraId="7BFF6C2B" w14:textId="330E2AB3" w:rsidR="00C379ED" w:rsidRPr="00505084" w:rsidRDefault="001B3F6E" w:rsidP="001B3F6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3F6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West African Examination Council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  <w:t>KILMORE COLLEGE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Amukoko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, Lagos, State, Nigeria</w:t>
                            </w:r>
                            <w:r w:rsidR="0050508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 w:rsidR="00C379ED" w:rsidRPr="001B3F6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Graduated: 2019</w:t>
                            </w:r>
                          </w:p>
                          <w:p w14:paraId="4188E041" w14:textId="46EFF149" w:rsidR="00505084" w:rsidRPr="00505084" w:rsidRDefault="00505084" w:rsidP="0050508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First School Leaving Certificate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  <w:t>Air Force Primary School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  <w:t>NAF Base, Makurdi, Nigeria</w:t>
                            </w:r>
                            <w:r w:rsidRPr="001B3F6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B3F6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 w:rsidRPr="001B3F6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Graduated: 2019</w:t>
                            </w:r>
                          </w:p>
                          <w:p w14:paraId="10E59660" w14:textId="77777777" w:rsidR="00C379ED" w:rsidRPr="00C275DF" w:rsidRDefault="00C379ED" w:rsidP="00C379E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275D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Certifications</w:t>
                            </w:r>
                            <w:r w:rsidRPr="00C275D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:</w:t>
                            </w:r>
                          </w:p>
                          <w:p w14:paraId="32E4A58D" w14:textId="0418E972" w:rsidR="00487B06" w:rsidRDefault="00487B06" w:rsidP="00C379E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Alison.com: HTML5 and CSS3 Fundamentals</w:t>
                            </w:r>
                          </w:p>
                          <w:p w14:paraId="4AC05C22" w14:textId="60519F9F" w:rsidR="00487B06" w:rsidRDefault="00487B06" w:rsidP="00C379E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Alison.com: Starting Python Programming</w:t>
                            </w:r>
                          </w:p>
                          <w:p w14:paraId="5ED58634" w14:textId="7517F37B" w:rsidR="00487B06" w:rsidRDefault="00487B06" w:rsidP="00C379E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Shalom Computer Institute: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br/>
                              <w:t>Diploma in Basic Computing</w:t>
                            </w:r>
                          </w:p>
                          <w:p w14:paraId="3E14BE1D" w14:textId="11C21CBF" w:rsidR="00D65A29" w:rsidRPr="00207FAB" w:rsidRDefault="00C379ED" w:rsidP="00C379E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proofErr w:type="spellStart"/>
                            <w:r w:rsidRPr="00C275DF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freeCodeCamp</w:t>
                            </w:r>
                            <w:proofErr w:type="spellEnd"/>
                            <w:r w:rsidRPr="00C275DF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: </w:t>
                            </w:r>
                            <w:proofErr w:type="spellStart"/>
                            <w:r w:rsidRPr="00C275DF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Fullstack</w:t>
                            </w:r>
                            <w:proofErr w:type="spellEnd"/>
                            <w:r w:rsidRPr="00C275DF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Development Certification</w:t>
                            </w:r>
                            <w:r w:rsidR="00115512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978EF" id="Text Box 14" o:spid="_x0000_s1030" type="#_x0000_t202" style="position:absolute;left:0;text-align:left;margin-left:388.4pt;margin-top:25.3pt;width:176.3pt;height:244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" filled="f" fillcolor="white [3212]" stroked="f">
                <v:textbox>
                  <w:txbxContent>
                    <w:p w14:paraId="56C26DE9" w14:textId="77777777" w:rsidR="00C379ED" w:rsidRPr="00C275DF" w:rsidRDefault="00C379ED" w:rsidP="00C379E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275D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Education</w:t>
                      </w:r>
                      <w:r w:rsidRPr="00C275DF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:</w:t>
                      </w:r>
                    </w:p>
                    <w:p w14:paraId="7BFF6C2B" w14:textId="330E2AB3" w:rsidR="00C379ED" w:rsidRPr="00505084" w:rsidRDefault="001B3F6E" w:rsidP="001B3F6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B3F6E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West African Examination Council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br/>
                        <w:t>KILMORE COLLEGE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Amukoko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, Lagos, State, Nigeria</w:t>
                      </w:r>
                      <w:r w:rsidR="0050508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 w:rsidR="00C379ED" w:rsidRPr="001B3F6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Graduated: 2019</w:t>
                      </w:r>
                    </w:p>
                    <w:p w14:paraId="4188E041" w14:textId="46EFF149" w:rsidR="00505084" w:rsidRPr="00505084" w:rsidRDefault="00505084" w:rsidP="0050508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First School Leaving Certificate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br/>
                        <w:t>Air Force Primary School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br/>
                        <w:t>NAF Base, Makurdi, Nigeria</w:t>
                      </w:r>
                      <w:r w:rsidRPr="001B3F6E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1B3F6E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 w:rsidRPr="001B3F6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Graduated: 2019</w:t>
                      </w:r>
                    </w:p>
                    <w:p w14:paraId="10E59660" w14:textId="77777777" w:rsidR="00C379ED" w:rsidRPr="00C275DF" w:rsidRDefault="00C379ED" w:rsidP="00C379E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275D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Certifications</w:t>
                      </w:r>
                      <w:r w:rsidRPr="00C275D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:</w:t>
                      </w:r>
                    </w:p>
                    <w:p w14:paraId="32E4A58D" w14:textId="0418E972" w:rsidR="00487B06" w:rsidRDefault="00487B06" w:rsidP="00C379E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Alison.com: HTML5 and CSS3 Fundamentals</w:t>
                      </w:r>
                    </w:p>
                    <w:p w14:paraId="4AC05C22" w14:textId="60519F9F" w:rsidR="00487B06" w:rsidRDefault="00487B06" w:rsidP="00C379E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Alison.com: Starting Python Programming</w:t>
                      </w:r>
                    </w:p>
                    <w:p w14:paraId="5ED58634" w14:textId="7517F37B" w:rsidR="00487B06" w:rsidRDefault="00487B06" w:rsidP="00C379E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Shalom Computer Institute: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br/>
                        <w:t>Diploma in Basic Computing</w:t>
                      </w:r>
                    </w:p>
                    <w:p w14:paraId="3E14BE1D" w14:textId="11C21CBF" w:rsidR="00D65A29" w:rsidRPr="00207FAB" w:rsidRDefault="00C379ED" w:rsidP="00C379E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proofErr w:type="spellStart"/>
                      <w:r w:rsidRPr="00C275DF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freeCodeCamp</w:t>
                      </w:r>
                      <w:proofErr w:type="spellEnd"/>
                      <w:r w:rsidRPr="00C275DF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: </w:t>
                      </w:r>
                      <w:proofErr w:type="spellStart"/>
                      <w:r w:rsidRPr="00C275DF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Fullstack</w:t>
                      </w:r>
                      <w:proofErr w:type="spellEnd"/>
                      <w:r w:rsidRPr="00C275DF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Development Certification</w:t>
                      </w:r>
                      <w:r w:rsidR="00115512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37BE7">
        <w:rPr>
          <w:rFonts w:ascii="Times New Roman" w:hAnsi="Times New Roman" w:cs="Times New Roman"/>
        </w:rPr>
        <w:t xml:space="preserve">Typesetting jobs like Office reports, Resume’s, CV’s, School projects and more for both clients and the organization with proficient use of Microsoft Office packages </w:t>
      </w:r>
      <w:proofErr w:type="gramStart"/>
      <w:r w:rsidR="00637BE7">
        <w:rPr>
          <w:rFonts w:ascii="Times New Roman" w:hAnsi="Times New Roman" w:cs="Times New Roman"/>
        </w:rPr>
        <w:t>i.e.</w:t>
      </w:r>
      <w:proofErr w:type="gramEnd"/>
      <w:r w:rsidR="00637BE7">
        <w:rPr>
          <w:rFonts w:ascii="Times New Roman" w:hAnsi="Times New Roman" w:cs="Times New Roman"/>
        </w:rPr>
        <w:t xml:space="preserve"> Microsoft Office, Excel, Power-Point etc.</w:t>
      </w:r>
    </w:p>
    <w:p w14:paraId="676193F8" w14:textId="5051FC78" w:rsidR="005213E4" w:rsidRDefault="00637BE7" w:rsidP="00C275DF">
      <w:pPr>
        <w:pStyle w:val="ListParagraph"/>
        <w:numPr>
          <w:ilvl w:val="1"/>
          <w:numId w:val="2"/>
        </w:numPr>
        <w:spacing w:after="0"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Thought students basic computing, graphics design, </w:t>
      </w:r>
      <w:r w:rsidR="00C34DED">
        <w:rPr>
          <w:rFonts w:ascii="Times New Roman" w:hAnsi="Times New Roman" w:cs="Times New Roman"/>
        </w:rPr>
        <w:t>Microsoft office packages and more</w:t>
      </w:r>
    </w:p>
    <w:p w14:paraId="5AC1E5D1" w14:textId="761F9EC8" w:rsidR="005213E4" w:rsidRDefault="00C34DED" w:rsidP="00C275DF">
      <w:pPr>
        <w:pStyle w:val="ListParagraph"/>
        <w:numPr>
          <w:ilvl w:val="1"/>
          <w:numId w:val="2"/>
        </w:numPr>
        <w:spacing w:after="0"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Reset, Cleaned and Serviced Desktop’s and Pc’s as at when due and when issues arise.</w:t>
      </w:r>
    </w:p>
    <w:p w14:paraId="7D270D9E" w14:textId="38E85AFE" w:rsidR="00573005" w:rsidRPr="00793D8A" w:rsidRDefault="00573005" w:rsidP="00C275DF">
      <w:pPr>
        <w:pStyle w:val="ListParagraph"/>
        <w:spacing w:after="0" w:line="240" w:lineRule="auto"/>
        <w:ind w:left="567"/>
        <w:rPr>
          <w:rFonts w:ascii="Times New Roman" w:hAnsi="Times New Roman" w:cs="Times New Roman"/>
          <w:sz w:val="20"/>
          <w:szCs w:val="20"/>
        </w:rPr>
      </w:pPr>
    </w:p>
    <w:p w14:paraId="5B9A5FC3" w14:textId="1F40F483" w:rsidR="005213E4" w:rsidRPr="005213E4" w:rsidRDefault="00455DB0" w:rsidP="00C275DF">
      <w:pPr>
        <w:pStyle w:val="ListParagraph"/>
        <w:numPr>
          <w:ilvl w:val="0"/>
          <w:numId w:val="2"/>
        </w:num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Segoe UI" w:hAnsi="Segoe UI" w:cs="Segoe UI"/>
          <w:color w:val="F9FAFB"/>
          <w:shd w:val="clear" w:color="auto" w:fill="2C2C2E"/>
        </w:rPr>
        <w:t>Freelance Web Developer, Web Solutions Ltd.|</w:t>
      </w:r>
      <w:r>
        <w:rPr>
          <w:rFonts w:ascii="Segoe UI" w:hAnsi="Segoe UI" w:cs="Segoe UI"/>
          <w:color w:val="F9FAFB"/>
          <w:shd w:val="clear" w:color="auto" w:fill="2C2C2E"/>
        </w:rPr>
        <w:t xml:space="preserve"> Abuja</w:t>
      </w:r>
      <w:r w:rsidR="005213E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2020 - 2022</w:t>
      </w:r>
    </w:p>
    <w:p w14:paraId="50616E6A" w14:textId="77777777" w:rsidR="00573005" w:rsidRDefault="00090287" w:rsidP="00C275DF">
      <w:pPr>
        <w:pStyle w:val="ListParagraph"/>
        <w:numPr>
          <w:ilvl w:val="1"/>
          <w:numId w:val="2"/>
        </w:numPr>
        <w:spacing w:after="0" w:line="240" w:lineRule="auto"/>
        <w:ind w:left="567" w:hanging="283"/>
        <w:rPr>
          <w:rFonts w:ascii="Times New Roman" w:hAnsi="Times New Roman" w:cs="Times New Roman"/>
        </w:rPr>
      </w:pPr>
      <w:r w:rsidRPr="00573005">
        <w:rPr>
          <w:rFonts w:ascii="Times New Roman" w:hAnsi="Times New Roman" w:cs="Times New Roman"/>
        </w:rPr>
        <w:t>Built and updated dynamic and responsive client websites using HTML, CSS, JavaScript, and WordPress.</w:t>
      </w:r>
    </w:p>
    <w:p w14:paraId="5FF0B279" w14:textId="60A47ACA" w:rsidR="00573005" w:rsidRDefault="00090287" w:rsidP="00C275DF">
      <w:pPr>
        <w:pStyle w:val="ListParagraph"/>
        <w:numPr>
          <w:ilvl w:val="1"/>
          <w:numId w:val="2"/>
        </w:numPr>
        <w:spacing w:after="0" w:line="240" w:lineRule="auto"/>
        <w:ind w:left="567" w:hanging="283"/>
        <w:rPr>
          <w:rFonts w:ascii="Times New Roman" w:hAnsi="Times New Roman" w:cs="Times New Roman"/>
        </w:rPr>
      </w:pPr>
      <w:r w:rsidRPr="00573005">
        <w:rPr>
          <w:rFonts w:ascii="Times New Roman" w:hAnsi="Times New Roman" w:cs="Times New Roman"/>
        </w:rPr>
        <w:t>Assisted in the development of internal tools using Python,</w:t>
      </w:r>
      <w:r w:rsidR="00C34DED">
        <w:rPr>
          <w:rFonts w:ascii="Times New Roman" w:hAnsi="Times New Roman" w:cs="Times New Roman"/>
        </w:rPr>
        <w:t xml:space="preserve"> and Java</w:t>
      </w:r>
      <w:r w:rsidRPr="00573005">
        <w:rPr>
          <w:rFonts w:ascii="Times New Roman" w:hAnsi="Times New Roman" w:cs="Times New Roman"/>
        </w:rPr>
        <w:t xml:space="preserve"> automating data entry tasks and saving 10+ hours of manual work per week.</w:t>
      </w:r>
    </w:p>
    <w:p w14:paraId="53A54497" w14:textId="77777777" w:rsidR="00573005" w:rsidRDefault="00090287" w:rsidP="00C275DF">
      <w:pPr>
        <w:pStyle w:val="ListParagraph"/>
        <w:numPr>
          <w:ilvl w:val="1"/>
          <w:numId w:val="2"/>
        </w:numPr>
        <w:spacing w:after="0" w:line="240" w:lineRule="auto"/>
        <w:ind w:left="567" w:hanging="283"/>
        <w:rPr>
          <w:rFonts w:ascii="Times New Roman" w:hAnsi="Times New Roman" w:cs="Times New Roman"/>
        </w:rPr>
      </w:pPr>
      <w:r w:rsidRPr="00386362">
        <w:rPr>
          <w:rFonts w:ascii="Times New Roman" w:hAnsi="Times New Roman" w:cs="Times New Roman"/>
        </w:rPr>
        <w:t>Debugged and fixed front-end and back-end issues, improving site stability and performance.</w:t>
      </w:r>
    </w:p>
    <w:p w14:paraId="5D8DB2D7" w14:textId="3365F0F6" w:rsidR="00090287" w:rsidRPr="00714D25" w:rsidRDefault="00090287" w:rsidP="00714D25">
      <w:pPr>
        <w:pStyle w:val="ListParagraph"/>
        <w:numPr>
          <w:ilvl w:val="1"/>
          <w:numId w:val="2"/>
        </w:numPr>
        <w:spacing w:line="240" w:lineRule="auto"/>
        <w:ind w:left="567" w:hanging="283"/>
        <w:rPr>
          <w:rFonts w:ascii="Times New Roman" w:hAnsi="Times New Roman" w:cs="Times New Roman"/>
        </w:rPr>
      </w:pPr>
      <w:r w:rsidRPr="00386362">
        <w:rPr>
          <w:rFonts w:ascii="Times New Roman" w:hAnsi="Times New Roman" w:cs="Times New Roman"/>
        </w:rPr>
        <w:t>Utilized Git for version control in a collaborative team environment.</w:t>
      </w:r>
    </w:p>
    <w:sectPr w:rsidR="00090287" w:rsidRPr="00714D25" w:rsidSect="00637BE7">
      <w:footerReference w:type="default" r:id="rId9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1B118" w14:textId="77777777" w:rsidR="00E63682" w:rsidRDefault="00E63682">
      <w:pPr>
        <w:spacing w:after="0" w:line="240" w:lineRule="auto"/>
      </w:pPr>
      <w:r>
        <w:separator/>
      </w:r>
    </w:p>
  </w:endnote>
  <w:endnote w:type="continuationSeparator" w:id="0">
    <w:p w14:paraId="38BDFCB0" w14:textId="77777777" w:rsidR="00E63682" w:rsidRDefault="00E63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B2902" w14:textId="77777777" w:rsidR="00A751F6" w:rsidRDefault="00042B34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C9643C2" wp14:editId="7BB22F75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87EC4" w14:textId="77777777" w:rsidR="00A751F6" w:rsidRDefault="00A751F6">
                          <w:pPr>
                            <w:pStyle w:val="NoSpacing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0C9643C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" filled="f" stroked="f">
              <v:textbox style="mso-fit-shape-to-text:t" inset=",0,,0">
                <w:txbxContent>
                  <w:p w14:paraId="10787EC4" w14:textId="77777777" w:rsidR="00A751F6" w:rsidRDefault="00A751F6">
                    <w:pPr>
                      <w:pStyle w:val="NoSpacing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DD38E5E" wp14:editId="38099786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7006590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9052560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B0B1E4" w14:textId="77777777" w:rsidR="00A751F6" w:rsidRDefault="00042B34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38E5E" id="Text Box 6" o:spid="_x0000_s1032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" filled="f" stroked="f">
              <v:textbox style="layout-flow:vertical">
                <w:txbxContent>
                  <w:p w14:paraId="1EB0B1E4" w14:textId="77777777" w:rsidR="00A751F6" w:rsidRDefault="00042B34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 xml:space="preserve"> PAGE  \* Arabic  \* MERGEFORMAT 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306AE65" wp14:editId="125D33C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8475" cy="9114790"/>
              <wp:effectExtent l="0" t="0" r="635" b="6350"/>
              <wp:wrapNone/>
              <wp:docPr id="1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8475" cy="911479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2136EC2E" id="Rectangle 4" o:spid="_x0000_s1026" style="position:absolute;margin-left:0;margin-top:0;width:539.25pt;height:717.7pt;z-index:251664384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" filled="f" strokecolor="black [3213]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C993AE2" wp14:editId="3D74A9CC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7418070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228600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15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4AE8A501" id="Rectangle 8" o:spid="_x0000_s1026" style="position:absolute;margin-left:0;margin-top:0;width:10.1pt;height:495.9pt;z-index:251665408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" fillcolor="black [3213]" strok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FA2CBB4" wp14:editId="636D9500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7418070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6858000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1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02A4091B" id="Rectangle 9" o:spid="_x0000_s1026" style="position:absolute;margin-left:0;margin-top:0;width:10.1pt;height:222.3pt;z-index:251666432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" fillcolor="#d1282e [3215]" stroked="f"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B1477" w14:textId="77777777" w:rsidR="00E63682" w:rsidRDefault="00E63682">
      <w:pPr>
        <w:spacing w:after="0" w:line="240" w:lineRule="auto"/>
      </w:pPr>
      <w:r>
        <w:separator/>
      </w:r>
    </w:p>
  </w:footnote>
  <w:footnote w:type="continuationSeparator" w:id="0">
    <w:p w14:paraId="70D548AE" w14:textId="77777777" w:rsidR="00E63682" w:rsidRDefault="00E636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285"/>
    <w:multiLevelType w:val="hybridMultilevel"/>
    <w:tmpl w:val="8CF8815E"/>
    <w:lvl w:ilvl="0" w:tplc="EB863A2C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543A8C94">
      <w:start w:val="1"/>
      <w:numFmt w:val="bullet"/>
      <w:lvlText w:val=""/>
      <w:lvlJc w:val="left"/>
      <w:pPr>
        <w:ind w:left="786" w:hanging="360"/>
      </w:pPr>
      <w:rPr>
        <w:rFonts w:ascii="Symbol" w:hAnsi="Symbol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69336B"/>
    <w:multiLevelType w:val="hybridMultilevel"/>
    <w:tmpl w:val="7CB4AC02"/>
    <w:lvl w:ilvl="0" w:tplc="EB863A2C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7A2E30"/>
    <w:multiLevelType w:val="hybridMultilevel"/>
    <w:tmpl w:val="3D183C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26C0A"/>
    <w:multiLevelType w:val="hybridMultilevel"/>
    <w:tmpl w:val="C04E204E"/>
    <w:lvl w:ilvl="0" w:tplc="EB863A2C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1B4465"/>
    <w:multiLevelType w:val="hybridMultilevel"/>
    <w:tmpl w:val="A844B610"/>
    <w:lvl w:ilvl="0" w:tplc="EB863A2C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543A8C94">
      <w:start w:val="1"/>
      <w:numFmt w:val="bullet"/>
      <w:lvlText w:val=""/>
      <w:lvlJc w:val="left"/>
      <w:pPr>
        <w:ind w:left="786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F94938"/>
    <w:multiLevelType w:val="hybridMultilevel"/>
    <w:tmpl w:val="3E6048FC"/>
    <w:lvl w:ilvl="0" w:tplc="EB863A2C">
      <w:start w:val="1"/>
      <w:numFmt w:val="bullet"/>
      <w:lvlText w:val=""/>
      <w:lvlJc w:val="left"/>
      <w:pPr>
        <w:ind w:left="502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7D"/>
    <w:rsid w:val="00042B34"/>
    <w:rsid w:val="00090287"/>
    <w:rsid w:val="000B03DF"/>
    <w:rsid w:val="000D7FFC"/>
    <w:rsid w:val="000F09F0"/>
    <w:rsid w:val="00115512"/>
    <w:rsid w:val="001933D0"/>
    <w:rsid w:val="001B3F6E"/>
    <w:rsid w:val="00207FAB"/>
    <w:rsid w:val="00334E9F"/>
    <w:rsid w:val="00386362"/>
    <w:rsid w:val="00455DB0"/>
    <w:rsid w:val="00487B06"/>
    <w:rsid w:val="004F34EC"/>
    <w:rsid w:val="004F6145"/>
    <w:rsid w:val="004F6D91"/>
    <w:rsid w:val="00505084"/>
    <w:rsid w:val="005213E4"/>
    <w:rsid w:val="00536A60"/>
    <w:rsid w:val="00556DBD"/>
    <w:rsid w:val="00573005"/>
    <w:rsid w:val="00586541"/>
    <w:rsid w:val="00591A3B"/>
    <w:rsid w:val="00597E95"/>
    <w:rsid w:val="00617158"/>
    <w:rsid w:val="00626344"/>
    <w:rsid w:val="00637BE7"/>
    <w:rsid w:val="006E75DB"/>
    <w:rsid w:val="006F6667"/>
    <w:rsid w:val="00714D25"/>
    <w:rsid w:val="00715A75"/>
    <w:rsid w:val="00736C6B"/>
    <w:rsid w:val="00741533"/>
    <w:rsid w:val="00760E27"/>
    <w:rsid w:val="00793D8A"/>
    <w:rsid w:val="008377CD"/>
    <w:rsid w:val="00856573"/>
    <w:rsid w:val="00917F5B"/>
    <w:rsid w:val="009777AD"/>
    <w:rsid w:val="009832B8"/>
    <w:rsid w:val="00986009"/>
    <w:rsid w:val="009A68F5"/>
    <w:rsid w:val="00A751F6"/>
    <w:rsid w:val="00B974A8"/>
    <w:rsid w:val="00BC0A3E"/>
    <w:rsid w:val="00BF7272"/>
    <w:rsid w:val="00C275DF"/>
    <w:rsid w:val="00C34DED"/>
    <w:rsid w:val="00C379ED"/>
    <w:rsid w:val="00D06C36"/>
    <w:rsid w:val="00D4077D"/>
    <w:rsid w:val="00D65A29"/>
    <w:rsid w:val="00DE5674"/>
    <w:rsid w:val="00E63682"/>
    <w:rsid w:val="00EC4760"/>
    <w:rsid w:val="00F37954"/>
    <w:rsid w:val="00F40272"/>
    <w:rsid w:val="00F506BC"/>
    <w:rsid w:val="00F9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B59D15"/>
  <w15:docId w15:val="{46F8AEEB-DBAF-4BD8-8814-5B656E3A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3E4"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7A7A7A" w:themeColor="accent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7F7F7F" w:themeColor="text1" w:themeTint="80"/>
      <w:sz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A7A7A" w:themeColor="accen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D1282E" w:themeColor="text2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Pr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sid w:val="00760E27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g-Joe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ig-Joe0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Essential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441C94FDFE74533A843BDE9F289B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8FE0F-FC24-4E40-B2D5-079EB7B21A67}"/>
      </w:docPartPr>
      <w:docPartBody>
        <w:p w:rsidR="00CA29B7" w:rsidRDefault="00F6614B">
          <w:pPr>
            <w:pStyle w:val="D441C94FDFE74533A843BDE9F289B44D"/>
          </w:pPr>
          <w:r>
            <w:t>[Type the document title]</w:t>
          </w:r>
        </w:p>
      </w:docPartBody>
    </w:docPart>
    <w:docPart>
      <w:docPartPr>
        <w:name w:val="5F77DE53F0EA4E66B20EF0889FA36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CD552-879B-4550-BB3A-3AFA2C08F089}"/>
      </w:docPartPr>
      <w:docPartBody>
        <w:p w:rsidR="00CA29B7" w:rsidRDefault="00F6614B">
          <w:pPr>
            <w:pStyle w:val="5F77DE53F0EA4E66B20EF0889FA366D5"/>
          </w:pPr>
          <w: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4B"/>
    <w:rsid w:val="005F637A"/>
    <w:rsid w:val="006C2E4A"/>
    <w:rsid w:val="00C37FF7"/>
    <w:rsid w:val="00CA29B7"/>
    <w:rsid w:val="00F6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G" w:eastAsia="en-N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Cs/>
      <w:caps/>
      <w:color w:val="4472C4" w:themeColor="accent1"/>
      <w:sz w:val="28"/>
      <w:szCs w:val="28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88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44546A" w:themeColor="text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41C94FDFE74533A843BDE9F289B44D">
    <w:name w:val="D441C94FDFE74533A843BDE9F289B44D"/>
  </w:style>
  <w:style w:type="paragraph" w:customStyle="1" w:styleId="5F77DE53F0EA4E66B20EF0889FA366D5">
    <w:name w:val="5F77DE53F0EA4E66B20EF0889FA366D5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4472C4" w:themeColor="accent1"/>
      <w:sz w:val="28"/>
      <w:szCs w:val="28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bCs/>
      <w:caps/>
      <w:color w:val="44546A" w:themeColor="text2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EssentialReport</Template>
  <TotalTime>2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bebatso terungwa joshua</vt:lpstr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bebatso terungwa joshua</dc:title>
  <dc:subject>Fullstack developer || office specialist || designer || tutor</dc:subject>
  <dc:creator>Big-Joe</dc:creator>
  <cp:lastModifiedBy>Bebatso Joshua</cp:lastModifiedBy>
  <cp:revision>4</cp:revision>
  <cp:lastPrinted>2025-11-16T17:36:00Z</cp:lastPrinted>
  <dcterms:created xsi:type="dcterms:W3CDTF">2025-11-16T17:36:00Z</dcterms:created>
  <dcterms:modified xsi:type="dcterms:W3CDTF">2025-11-16T17:37:00Z</dcterms:modified>
</cp:coreProperties>
</file>